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794AE2A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6664213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E9074C2" wp14:editId="2475835D">
                      <wp:extent cx="1810385" cy="1810385"/>
                      <wp:effectExtent l="0" t="0" r="0" b="0"/>
                      <wp:docPr id="3" name="Elips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AE7836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E9074C2" id="Elipse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51AE7836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C0193A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389D206" w14:textId="749C15E1" w:rsidR="003D1B71" w:rsidRPr="00665F95" w:rsidRDefault="007B1F47" w:rsidP="00310F17">
            <w:pPr>
              <w:pStyle w:val="Ttulo"/>
            </w:pPr>
            <w:r>
              <w:t>Regina Sofía</w:t>
            </w:r>
            <w:r w:rsidR="003D1B71" w:rsidRPr="00665F95">
              <w:rPr>
                <w:lang w:bidi="es-ES"/>
              </w:rPr>
              <w:br/>
            </w:r>
            <w:r>
              <w:t>Romero Lomelí</w:t>
            </w:r>
          </w:p>
        </w:tc>
      </w:tr>
      <w:tr w:rsidR="003D1B71" w:rsidRPr="00CA16E3" w14:paraId="5D9CE91E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8E71762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478F346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C96E25FD6D0542ED9C9DC209484C445B"/>
              </w:placeholder>
              <w:temporary/>
              <w15:appearance w15:val="hidden"/>
            </w:sdtPr>
            <w:sdtEndPr/>
            <w:sdtContent>
              <w:p w14:paraId="0F19BB1F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10F48377" w14:textId="13DA40C5" w:rsidR="003D1B71" w:rsidRPr="00665F95" w:rsidRDefault="007B1F47" w:rsidP="007B1F47">
            <w:pPr>
              <w:pStyle w:val="Fechas"/>
              <w:spacing w:line="216" w:lineRule="auto"/>
            </w:pPr>
            <w:r>
              <w:t>Ninguna</w:t>
            </w:r>
          </w:p>
          <w:sdt>
            <w:sdtPr>
              <w:id w:val="-1554227259"/>
              <w:placeholder>
                <w:docPart w:val="020E1BB4D3754A73A61239177DB72A2F"/>
              </w:placeholder>
              <w:temporary/>
              <w:showingPlcHdr/>
              <w15:appearance w15:val="hidden"/>
            </w:sdtPr>
            <w:sdtEndPr/>
            <w:sdtContent>
              <w:p w14:paraId="0F641DFC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EDF1767" w14:textId="09F7307F" w:rsidR="003D1B71" w:rsidRPr="00665F95" w:rsidRDefault="007B1F47" w:rsidP="00665F95">
            <w:pPr>
              <w:pStyle w:val="Nombredelaescuela"/>
              <w:spacing w:line="216" w:lineRule="auto"/>
            </w:pPr>
            <w:r>
              <w:t>Escuela Superior de Comercio y Administración Santo Tomas</w:t>
            </w:r>
            <w:r w:rsidR="003D1B71" w:rsidRPr="00665F95">
              <w:rPr>
                <w:lang w:bidi="es-ES"/>
              </w:rPr>
              <w:t xml:space="preserve">, </w:t>
            </w:r>
            <w:r>
              <w:t>Ciudad de México</w:t>
            </w:r>
          </w:p>
          <w:p w14:paraId="1F918F81" w14:textId="759275C2" w:rsidR="003D1B71" w:rsidRPr="00665F95" w:rsidRDefault="003D1B71" w:rsidP="00891E99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</w:p>
          <w:sdt>
            <w:sdtPr>
              <w:id w:val="-1730222568"/>
              <w:placeholder>
                <w:docPart w:val="890B2AE1AE65496B95CECFF4507A91DB"/>
              </w:placeholder>
              <w:temporary/>
              <w:showingPlcHdr/>
              <w15:appearance w15:val="hidden"/>
            </w:sdtPr>
            <w:sdtEndPr/>
            <w:sdtContent>
              <w:p w14:paraId="2E3B0D79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1B8DD243" w14:textId="77777777" w:rsidR="00891E99" w:rsidRPr="00975B8A" w:rsidRDefault="00891E99" w:rsidP="00891E99">
            <w:pPr>
              <w:pStyle w:val="NormalWeb"/>
              <w:rPr>
                <w:rFonts w:asciiTheme="minorHAnsi" w:eastAsia="Times New Roman" w:hAnsiTheme="minorHAnsi" w:cstheme="minorHAnsi"/>
                <w:lang w:val="es-MX" w:eastAsia="es-MX"/>
              </w:rPr>
            </w:pPr>
            <w:r w:rsidRPr="00975B8A">
              <w:rPr>
                <w:rFonts w:asciiTheme="minorHAnsi" w:eastAsia="Times New Roman" w:hAnsiTheme="minorHAnsi" w:cstheme="minorHAnsi"/>
                <w:lang w:val="es-MX" w:eastAsia="es-MX"/>
              </w:rPr>
              <w:t>B</w:t>
            </w:r>
            <w:r w:rsidRPr="00975B8A">
              <w:rPr>
                <w:rFonts w:asciiTheme="minorHAnsi" w:eastAsia="Times New Roman" w:hAnsiTheme="minorHAnsi" w:cstheme="minorHAnsi"/>
                <w:lang w:val="es-MX" w:eastAsia="es-MX"/>
              </w:rPr>
              <w:t>uena capacidad para expresarme de forma clara y respetuosa en distintos entornos.</w:t>
            </w:r>
          </w:p>
          <w:p w14:paraId="54FB8CBA" w14:textId="77777777" w:rsidR="00891E99" w:rsidRPr="00975B8A" w:rsidRDefault="00891E99" w:rsidP="00891E99">
            <w:pPr>
              <w:pStyle w:val="NormalWeb"/>
              <w:rPr>
                <w:rFonts w:asciiTheme="minorHAnsi" w:eastAsia="Times New Roman" w:hAnsiTheme="minorHAnsi" w:cstheme="minorHAnsi"/>
                <w:lang w:val="es-MX" w:eastAsia="es-MX"/>
              </w:rPr>
            </w:pPr>
            <w:r w:rsidRPr="00891E99">
              <w:rPr>
                <w:rFonts w:asciiTheme="minorHAnsi" w:eastAsia="Times New Roman" w:hAnsiTheme="minorHAnsi" w:cstheme="minorHAnsi"/>
                <w:lang w:val="es-MX" w:eastAsia="es-MX"/>
              </w:rPr>
              <w:t>Escucho activamente y sé adaptarme según la persona o situación.</w:t>
            </w:r>
          </w:p>
          <w:p w14:paraId="662027D1" w14:textId="77777777" w:rsidR="00891E99" w:rsidRPr="00975B8A" w:rsidRDefault="00891E99" w:rsidP="00891E99">
            <w:pPr>
              <w:pStyle w:val="NormalWeb"/>
              <w:rPr>
                <w:rFonts w:asciiTheme="minorHAnsi" w:eastAsia="Times New Roman" w:hAnsiTheme="minorHAnsi" w:cstheme="minorHAnsi"/>
                <w:lang w:val="es-MX" w:eastAsia="es-MX"/>
              </w:rPr>
            </w:pPr>
            <w:r w:rsidRPr="00891E99">
              <w:rPr>
                <w:rFonts w:asciiTheme="minorHAnsi" w:eastAsia="Times New Roman" w:hAnsiTheme="minorHAnsi" w:cstheme="minorHAnsi"/>
                <w:lang w:val="es-MX" w:eastAsia="es-MX"/>
              </w:rPr>
              <w:t>He trabajado en equipo para lograr objetivos comunes, apoyando la colaboración.</w:t>
            </w:r>
          </w:p>
          <w:p w14:paraId="2A80AAFB" w14:textId="5FA9A289" w:rsidR="003D1B71" w:rsidRPr="00975B8A" w:rsidRDefault="00891E99" w:rsidP="00975B8A">
            <w:pPr>
              <w:pStyle w:val="NormalWeb"/>
              <w:rPr>
                <w:rFonts w:asciiTheme="minorHAnsi" w:hAnsiTheme="minorHAnsi" w:cstheme="minorHAnsi"/>
              </w:rPr>
            </w:pPr>
            <w:r w:rsidRPr="00891E99">
              <w:rPr>
                <w:rFonts w:asciiTheme="minorHAnsi" w:eastAsia="Times New Roman" w:hAnsiTheme="minorHAnsi" w:cstheme="minorHAnsi"/>
                <w:lang w:val="es-MX" w:eastAsia="es-MX"/>
              </w:rPr>
              <w:t>Capacidad para organizar tareas o pequeños grupos de forma eficiente (por ejemplo, en proyectos escolares o actividades informales)</w:t>
            </w:r>
          </w:p>
          <w:sdt>
            <w:sdtPr>
              <w:id w:val="-278101685"/>
              <w:placeholder>
                <w:docPart w:val="53A7D8A663B64FE68E7F2DDE401A8938"/>
              </w:placeholder>
              <w:temporary/>
              <w:showingPlcHdr/>
              <w15:appearance w15:val="hidden"/>
            </w:sdtPr>
            <w:sdtEndPr/>
            <w:sdtContent>
              <w:p w14:paraId="252C38BA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57661D0F" w14:textId="77777777" w:rsidR="00975B8A" w:rsidRPr="00975B8A" w:rsidRDefault="00975B8A" w:rsidP="00975B8A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</w:pPr>
            <w:r w:rsidRPr="00975B8A"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  <w:t>Capacidad para asumir roles de liderazgo cuando la situación lo requiere.</w:t>
            </w:r>
          </w:p>
          <w:p w14:paraId="3700B04C" w14:textId="21BC7F23" w:rsidR="00975B8A" w:rsidRPr="00975B8A" w:rsidRDefault="00975B8A" w:rsidP="00975B8A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</w:pPr>
            <w:r w:rsidRPr="00975B8A"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  <w:t>Iniciativa propia para resolver problemas sin necesidad de supervisión constante.</w:t>
            </w:r>
          </w:p>
          <w:p w14:paraId="30783372" w14:textId="6969D2D8" w:rsidR="00975B8A" w:rsidRPr="00975B8A" w:rsidRDefault="00975B8A" w:rsidP="00975B8A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</w:pPr>
            <w:r w:rsidRPr="00975B8A"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  <w:t>Habilidad para tomar decisiones en momentos clave, manteniendo la calma y el enfoque.</w:t>
            </w:r>
          </w:p>
          <w:p w14:paraId="0E5A5C1B" w14:textId="2FFABA40" w:rsidR="00975B8A" w:rsidRPr="00975B8A" w:rsidRDefault="00975B8A" w:rsidP="00975B8A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</w:pPr>
            <w:r w:rsidRPr="00975B8A"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  <w:t>Experiencia liderando pequeños equipos en actividades escolares, personales o comunitarias.</w:t>
            </w:r>
          </w:p>
          <w:p w14:paraId="3B8C3A6C" w14:textId="5242B103" w:rsidR="00975B8A" w:rsidRPr="00975B8A" w:rsidRDefault="00975B8A" w:rsidP="00975B8A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</w:pPr>
            <w:r w:rsidRPr="00975B8A">
              <w:rPr>
                <w:rFonts w:asciiTheme="minorHAnsi" w:eastAsia="Times New Roman" w:hAnsiTheme="minorHAnsi" w:cstheme="minorHAnsi"/>
                <w:sz w:val="24"/>
                <w:szCs w:val="24"/>
                <w:lang w:val="es-MX" w:eastAsia="es-MX"/>
              </w:rPr>
              <w:t xml:space="preserve"> Buena gestión del tiempo y organización de tareas grupales.</w:t>
            </w:r>
          </w:p>
          <w:p w14:paraId="1C071906" w14:textId="0A02C3BE" w:rsidR="003D1B71" w:rsidRPr="00F20161" w:rsidRDefault="003D1B71" w:rsidP="00F20161">
            <w:pPr>
              <w:pStyle w:val="Ttulo2"/>
            </w:pPr>
          </w:p>
          <w:p w14:paraId="5757C7E8" w14:textId="72DE920F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14E48AB5" w14:textId="77777777" w:rsidTr="003D1B71">
        <w:trPr>
          <w:trHeight w:val="1164"/>
        </w:trPr>
        <w:tc>
          <w:tcPr>
            <w:tcW w:w="720" w:type="dxa"/>
          </w:tcPr>
          <w:p w14:paraId="67A81BE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7447937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58EB013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A9A1A0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5084339E" w14:textId="77777777" w:rsidTr="003D1B71">
        <w:trPr>
          <w:trHeight w:val="543"/>
        </w:trPr>
        <w:tc>
          <w:tcPr>
            <w:tcW w:w="720" w:type="dxa"/>
          </w:tcPr>
          <w:p w14:paraId="1EA9FC4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A3FDDF2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CB7BB7" wp14:editId="1E55FB3E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53AEDD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0BB90E3" w14:textId="63F7F146" w:rsidR="003D1B71" w:rsidRPr="00CA16E3" w:rsidRDefault="00891E9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Por ahí en algún lugar CDMX </w:t>
            </w:r>
            <w:proofErr w:type="spellStart"/>
            <w:r>
              <w:rPr>
                <w:lang w:val="es-ES_tradnl"/>
              </w:rPr>
              <w:t>COL.felicidad</w:t>
            </w:r>
            <w:proofErr w:type="spellEnd"/>
          </w:p>
        </w:tc>
        <w:tc>
          <w:tcPr>
            <w:tcW w:w="423" w:type="dxa"/>
            <w:vMerge/>
          </w:tcPr>
          <w:p w14:paraId="46B2357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BB2B9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BFF4E50" w14:textId="77777777" w:rsidTr="003D1B71">
        <w:trPr>
          <w:trHeight w:val="183"/>
        </w:trPr>
        <w:tc>
          <w:tcPr>
            <w:tcW w:w="720" w:type="dxa"/>
          </w:tcPr>
          <w:p w14:paraId="7ABD2696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57E41CD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7AF325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29DC9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7C33DDB" w14:textId="77777777" w:rsidTr="003D1B71">
        <w:trPr>
          <w:trHeight w:val="624"/>
        </w:trPr>
        <w:tc>
          <w:tcPr>
            <w:tcW w:w="720" w:type="dxa"/>
          </w:tcPr>
          <w:p w14:paraId="6C6C304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84C5C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394323E" wp14:editId="4758619E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43E983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9A3F667" w14:textId="60D933FC" w:rsidR="003D1B71" w:rsidRPr="00CA16E3" w:rsidRDefault="007B1F4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55164059</w:t>
            </w:r>
          </w:p>
        </w:tc>
        <w:tc>
          <w:tcPr>
            <w:tcW w:w="423" w:type="dxa"/>
            <w:vMerge/>
          </w:tcPr>
          <w:p w14:paraId="62308D1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A22DC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A2C85A8" w14:textId="77777777" w:rsidTr="003D1B71">
        <w:trPr>
          <w:trHeight w:val="183"/>
        </w:trPr>
        <w:tc>
          <w:tcPr>
            <w:tcW w:w="720" w:type="dxa"/>
          </w:tcPr>
          <w:p w14:paraId="3828B92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D52CDC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CAE0EC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C7907C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739593C" w14:textId="77777777" w:rsidTr="003D1B71">
        <w:trPr>
          <w:trHeight w:val="633"/>
        </w:trPr>
        <w:tc>
          <w:tcPr>
            <w:tcW w:w="720" w:type="dxa"/>
          </w:tcPr>
          <w:p w14:paraId="29105D9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3E24DD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4A5D639" wp14:editId="09180ACC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3B8B1E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D19DA7" w14:textId="7624747D" w:rsidR="003D1B71" w:rsidRPr="00CA16E3" w:rsidRDefault="00891E9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regigigig@gmail.com</w:t>
            </w:r>
          </w:p>
        </w:tc>
        <w:tc>
          <w:tcPr>
            <w:tcW w:w="423" w:type="dxa"/>
            <w:vMerge/>
          </w:tcPr>
          <w:p w14:paraId="4399FA7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52994A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761BB1" w14:textId="77777777" w:rsidTr="003D1B71">
        <w:trPr>
          <w:trHeight w:val="174"/>
        </w:trPr>
        <w:tc>
          <w:tcPr>
            <w:tcW w:w="720" w:type="dxa"/>
          </w:tcPr>
          <w:p w14:paraId="5E2128F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92D613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CF7AB3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47018D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A914963" w14:textId="77777777" w:rsidTr="003D1B71">
        <w:trPr>
          <w:trHeight w:val="633"/>
        </w:trPr>
        <w:tc>
          <w:tcPr>
            <w:tcW w:w="720" w:type="dxa"/>
          </w:tcPr>
          <w:p w14:paraId="3D112D7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70B0C9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A62EF86" wp14:editId="408BE975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3470A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DEF0A8B" w14:textId="1F5A1FC8" w:rsidR="003D1B71" w:rsidRPr="00CA16E3" w:rsidRDefault="00891E9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Regigi.com</w:t>
            </w:r>
          </w:p>
        </w:tc>
        <w:tc>
          <w:tcPr>
            <w:tcW w:w="423" w:type="dxa"/>
            <w:vMerge/>
          </w:tcPr>
          <w:p w14:paraId="367462D8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A00C4F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6B176BF" w14:textId="77777777" w:rsidTr="00665F95">
        <w:trPr>
          <w:trHeight w:val="4071"/>
        </w:trPr>
        <w:tc>
          <w:tcPr>
            <w:tcW w:w="720" w:type="dxa"/>
          </w:tcPr>
          <w:p w14:paraId="32B95F5D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C8C4B21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7D2AEA6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726E90AF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312549E4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BFA1A" w14:textId="77777777" w:rsidR="00794A3F" w:rsidRDefault="00794A3F" w:rsidP="00590471">
      <w:r>
        <w:separator/>
      </w:r>
    </w:p>
  </w:endnote>
  <w:endnote w:type="continuationSeparator" w:id="0">
    <w:p w14:paraId="0EDE66F9" w14:textId="77777777" w:rsidR="00794A3F" w:rsidRDefault="00794A3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39C5F" w14:textId="77777777" w:rsidR="00794A3F" w:rsidRDefault="00794A3F" w:rsidP="00590471">
      <w:r>
        <w:separator/>
      </w:r>
    </w:p>
  </w:footnote>
  <w:footnote w:type="continuationSeparator" w:id="0">
    <w:p w14:paraId="31DF99A4" w14:textId="77777777" w:rsidR="00794A3F" w:rsidRDefault="00794A3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A8402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FDA1E59" wp14:editId="5DCB0C9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E482B8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47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94A3F"/>
    <w:rsid w:val="007B1F47"/>
    <w:rsid w:val="007B3C81"/>
    <w:rsid w:val="007D67CA"/>
    <w:rsid w:val="007E668F"/>
    <w:rsid w:val="007F5B63"/>
    <w:rsid w:val="00803A0A"/>
    <w:rsid w:val="00846CB9"/>
    <w:rsid w:val="008566AA"/>
    <w:rsid w:val="00891E99"/>
    <w:rsid w:val="008A1E6E"/>
    <w:rsid w:val="008C024F"/>
    <w:rsid w:val="008C2CFC"/>
    <w:rsid w:val="00912DC8"/>
    <w:rsid w:val="009475DC"/>
    <w:rsid w:val="00967B93"/>
    <w:rsid w:val="00975B8A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6E57B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6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C62B3ADC-2B18-4B13-BC00-019C07207763%7d\%7b1608C5EF-7F9F-4BD0-90B5-975BCE8CF669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6E25FD6D0542ED9C9DC209484C44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E6611-5F78-45ED-872D-7001A237149F}"/>
      </w:docPartPr>
      <w:docPartBody>
        <w:p w:rsidR="00000000" w:rsidRDefault="000E430A">
          <w:pPr>
            <w:pStyle w:val="C96E25FD6D0542ED9C9DC209484C445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020E1BB4D3754A73A61239177DB72A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62E6D-D351-447A-9F03-4165505464AD}"/>
      </w:docPartPr>
      <w:docPartBody>
        <w:p w:rsidR="00000000" w:rsidRDefault="000E430A">
          <w:pPr>
            <w:pStyle w:val="020E1BB4D3754A73A61239177DB72A2F"/>
          </w:pPr>
          <w:r w:rsidRPr="00F20161">
            <w:t>Formación</w:t>
          </w:r>
        </w:p>
      </w:docPartBody>
    </w:docPart>
    <w:docPart>
      <w:docPartPr>
        <w:name w:val="890B2AE1AE65496B95CECFF4507A91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35DC58-846E-4527-80D4-C29C8F155B9C}"/>
      </w:docPartPr>
      <w:docPartBody>
        <w:p w:rsidR="00000000" w:rsidRDefault="000E430A">
          <w:pPr>
            <w:pStyle w:val="890B2AE1AE65496B95CECFF4507A91DB"/>
          </w:pPr>
          <w:r w:rsidRPr="00F20161">
            <w:t>Comunicación</w:t>
          </w:r>
        </w:p>
      </w:docPartBody>
    </w:docPart>
    <w:docPart>
      <w:docPartPr>
        <w:name w:val="53A7D8A663B64FE68E7F2DDE401A8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6F406F-3F99-45F8-9D75-82D0BCC8656C}"/>
      </w:docPartPr>
      <w:docPartBody>
        <w:p w:rsidR="00000000" w:rsidRDefault="000E430A">
          <w:pPr>
            <w:pStyle w:val="53A7D8A663B64FE68E7F2DDE401A8938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FF"/>
    <w:rsid w:val="000E430A"/>
    <w:rsid w:val="00B1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501819E49154C11930241F12FACEA01">
    <w:name w:val="9501819E49154C11930241F12FACEA01"/>
  </w:style>
  <w:style w:type="paragraph" w:customStyle="1" w:styleId="1584958EEF3F4376991C7EF292790F3A">
    <w:name w:val="1584958EEF3F4376991C7EF292790F3A"/>
  </w:style>
  <w:style w:type="paragraph" w:customStyle="1" w:styleId="C96E25FD6D0542ED9C9DC209484C445B">
    <w:name w:val="C96E25FD6D0542ED9C9DC209484C445B"/>
  </w:style>
  <w:style w:type="paragraph" w:customStyle="1" w:styleId="E4FF3DF0B1C64080BD60AABEE93B8559">
    <w:name w:val="E4FF3DF0B1C64080BD60AABEE93B8559"/>
  </w:style>
  <w:style w:type="paragraph" w:customStyle="1" w:styleId="4CAB9F6D942D4B1487583646E2A8D414">
    <w:name w:val="4CAB9F6D942D4B1487583646E2A8D414"/>
  </w:style>
  <w:style w:type="paragraph" w:customStyle="1" w:styleId="08DCEAC26D8F40959DB0081FA986D5A9">
    <w:name w:val="08DCEAC26D8F40959DB0081FA986D5A9"/>
  </w:style>
  <w:style w:type="paragraph" w:customStyle="1" w:styleId="BB299F5098804956A312C9A27EC90E47">
    <w:name w:val="BB299F5098804956A312C9A27EC90E47"/>
  </w:style>
  <w:style w:type="paragraph" w:customStyle="1" w:styleId="AC3AC701321747999F18211A6EA2C1A8">
    <w:name w:val="AC3AC701321747999F18211A6EA2C1A8"/>
  </w:style>
  <w:style w:type="paragraph" w:customStyle="1" w:styleId="AE40756FC6754919B10536901E88122B">
    <w:name w:val="AE40756FC6754919B10536901E88122B"/>
  </w:style>
  <w:style w:type="paragraph" w:customStyle="1" w:styleId="BA22013EE140455F8CE0B5062808014C">
    <w:name w:val="BA22013EE140455F8CE0B5062808014C"/>
  </w:style>
  <w:style w:type="paragraph" w:customStyle="1" w:styleId="E2A74A281FA244F38C115342CEBF3C8F">
    <w:name w:val="E2A74A281FA244F38C115342CEBF3C8F"/>
  </w:style>
  <w:style w:type="paragraph" w:customStyle="1" w:styleId="525221013F264FA88C347C4C3FF9D319">
    <w:name w:val="525221013F264FA88C347C4C3FF9D319"/>
  </w:style>
  <w:style w:type="paragraph" w:customStyle="1" w:styleId="20D81AE36D8D426BB9168931E139C3A6">
    <w:name w:val="20D81AE36D8D426BB9168931E139C3A6"/>
  </w:style>
  <w:style w:type="paragraph" w:customStyle="1" w:styleId="F3863E0AF86D4F2C9B5CE72E7628B8F8">
    <w:name w:val="F3863E0AF86D4F2C9B5CE72E7628B8F8"/>
  </w:style>
  <w:style w:type="paragraph" w:customStyle="1" w:styleId="DFDCCFF006E84521B3D253A3F0647612">
    <w:name w:val="DFDCCFF006E84521B3D253A3F0647612"/>
  </w:style>
  <w:style w:type="paragraph" w:customStyle="1" w:styleId="BD6CF8D431374FA1A36ACC41D4E79585">
    <w:name w:val="BD6CF8D431374FA1A36ACC41D4E79585"/>
  </w:style>
  <w:style w:type="paragraph" w:customStyle="1" w:styleId="6CB26F104211423B98788B1529108A2F">
    <w:name w:val="6CB26F104211423B98788B1529108A2F"/>
  </w:style>
  <w:style w:type="paragraph" w:customStyle="1" w:styleId="9F17D69501DD46D4BDE457785F5F210C">
    <w:name w:val="9F17D69501DD46D4BDE457785F5F210C"/>
  </w:style>
  <w:style w:type="paragraph" w:customStyle="1" w:styleId="2010F9718BB9403BB403208FE4C2B4E9">
    <w:name w:val="2010F9718BB9403BB403208FE4C2B4E9"/>
  </w:style>
  <w:style w:type="paragraph" w:customStyle="1" w:styleId="020E1BB4D3754A73A61239177DB72A2F">
    <w:name w:val="020E1BB4D3754A73A61239177DB72A2F"/>
  </w:style>
  <w:style w:type="paragraph" w:customStyle="1" w:styleId="9A5EEA13CC854B0B8B30FCB951E589BA">
    <w:name w:val="9A5EEA13CC854B0B8B30FCB951E589BA"/>
  </w:style>
  <w:style w:type="paragraph" w:customStyle="1" w:styleId="3DCE6BAC9E194A5EB231746C6CB41F80">
    <w:name w:val="3DCE6BAC9E194A5EB231746C6CB41F80"/>
  </w:style>
  <w:style w:type="paragraph" w:customStyle="1" w:styleId="AFF1E594787D45F58F16F17EE88B71CE">
    <w:name w:val="AFF1E594787D45F58F16F17EE88B71CE"/>
  </w:style>
  <w:style w:type="paragraph" w:customStyle="1" w:styleId="890B2AE1AE65496B95CECFF4507A91DB">
    <w:name w:val="890B2AE1AE65496B95CECFF4507A91DB"/>
  </w:style>
  <w:style w:type="paragraph" w:customStyle="1" w:styleId="2B910A4A526F44AD8BAC4CD7B726E135">
    <w:name w:val="2B910A4A526F44AD8BAC4CD7B726E135"/>
  </w:style>
  <w:style w:type="paragraph" w:customStyle="1" w:styleId="53A7D8A663B64FE68E7F2DDE401A8938">
    <w:name w:val="53A7D8A663B64FE68E7F2DDE401A8938"/>
  </w:style>
  <w:style w:type="paragraph" w:customStyle="1" w:styleId="82DCA075069849579806E1E7F23B9189">
    <w:name w:val="82DCA075069849579806E1E7F23B9189"/>
  </w:style>
  <w:style w:type="paragraph" w:customStyle="1" w:styleId="0BA1DCE1B285413D879057AF17D6C5BD">
    <w:name w:val="0BA1DCE1B285413D879057AF17D6C5BD"/>
  </w:style>
  <w:style w:type="paragraph" w:customStyle="1" w:styleId="69FB5B77B9BA46C497451179DC7FD3F5">
    <w:name w:val="69FB5B77B9BA46C497451179DC7FD3F5"/>
  </w:style>
  <w:style w:type="paragraph" w:customStyle="1" w:styleId="D3E34AA084EE492B90000D99D1F25C11">
    <w:name w:val="D3E34AA084EE492B90000D99D1F25C11"/>
  </w:style>
  <w:style w:type="paragraph" w:customStyle="1" w:styleId="0C542A67BD8F49119E372C7550ADBD30">
    <w:name w:val="0C542A67BD8F49119E372C7550ADBD30"/>
  </w:style>
  <w:style w:type="paragraph" w:customStyle="1" w:styleId="0D2B9BA6FC4243FFBE71CFC32ADD3A63">
    <w:name w:val="0D2B9BA6FC4243FFBE71CFC32ADD3A63"/>
  </w:style>
  <w:style w:type="paragraph" w:customStyle="1" w:styleId="587D038FCF794F0DB623327E2D306783">
    <w:name w:val="587D038FCF794F0DB623327E2D306783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C135CD661A474EFE9C87E10748E685BC">
    <w:name w:val="C135CD661A474EFE9C87E10748E685BC"/>
  </w:style>
  <w:style w:type="paragraph" w:customStyle="1" w:styleId="D1C9FA9A2316496391646A82003E8EB3">
    <w:name w:val="D1C9FA9A2316496391646A82003E8EB3"/>
    <w:rsid w:val="00B12B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{1608C5EF-7F9F-4BD0-90B5-975BCE8CF669}tf78128832_win32</Template>
  <TotalTime>0</TotalTime>
  <Pages>2</Pages>
  <Words>163</Words>
  <Characters>898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2025-09-08T16:04:00Z</dcterms:created>
  <dcterms:modified xsi:type="dcterms:W3CDTF">2025-09-08T16:33:00Z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